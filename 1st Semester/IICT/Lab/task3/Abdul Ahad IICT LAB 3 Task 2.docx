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8BFE" w14:textId="77777777" w:rsidR="00F47D02" w:rsidRDefault="00F47D0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206C6E2B" wp14:editId="7ACB2D87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85720" cy="9358630"/>
                <wp:effectExtent l="0" t="0" r="2540" b="8255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7" descr="Side panel accent box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>
              <v:group w14:anchorId="65CE7A0F" id="Group 2" o:spid="_x0000_s1026" style="position:absolute;margin-left:0;margin-top:-36pt;width:203.6pt;height:736.9pt;z-index:-251657216;mso-width-percent:333;mso-height-percent:931;mso-position-horizont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">
  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  <v:path arrowok="t" o:connecttype="custom" o:connectlocs="0,1755648;959482,1755648;959482,0;0,0;0,1755648" o:connectangles="0,0,0,0,0"/>
                </v:shape>
  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5110"/>
        <w:gridCol w:w="20"/>
      </w:tblGrid>
      <w:tr w:rsidR="0085363C" w:rsidRPr="0085363C" w14:paraId="78956794" w14:textId="77777777" w:rsidTr="00C75B47">
        <w:trPr>
          <w:trHeight w:val="1143"/>
          <w:jc w:val="center"/>
        </w:trPr>
        <w:tc>
          <w:tcPr>
            <w:tcW w:w="1800" w:type="dxa"/>
          </w:tcPr>
          <w:p w14:paraId="71E1716D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5F9E7FF0" wp14:editId="5E9F099B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A41F38F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F/S</w:t>
                                  </w:r>
                                </w:p>
                                <w:p w14:paraId="2F29A006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 w:rsidRPr="00632608"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  <w:t>MONOGRAM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F9E7F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" filled="f" stroked="f">
                      <v:textbox inset="0,0,0,0">
                        <w:txbxContent>
                          <w:p w14:paraId="5A41F38F" w14:textId="77777777"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F/S</w:t>
                            </w:r>
                          </w:p>
                          <w:p w14:paraId="2F29A006" w14:textId="77777777"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 w:rsidRPr="00632608">
                              <w:rPr>
                                <w:color w:val="FFFFFF"/>
                                <w:sz w:val="16"/>
                                <w:szCs w:val="16"/>
                              </w:rPr>
                              <w:t>MONOGRAM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6"/>
          </w:tcPr>
          <w:p w14:paraId="70C960D9" w14:textId="6C91499E" w:rsidR="0085363C" w:rsidRPr="008954EF" w:rsidRDefault="002E2EC8" w:rsidP="008954EF">
            <w:pPr>
              <w:pStyle w:val="Title"/>
            </w:pPr>
            <w:r>
              <w:t>Abdul Ahad</w:t>
            </w:r>
            <w:r w:rsidR="0085363C" w:rsidRPr="008954EF">
              <w:br/>
            </w:r>
            <w:r>
              <w:t>Khan</w:t>
            </w:r>
          </w:p>
        </w:tc>
      </w:tr>
      <w:tr w:rsidR="0085363C" w:rsidRPr="0085363C" w14:paraId="78DE2D6E" w14:textId="77777777" w:rsidTr="00C75B47">
        <w:trPr>
          <w:trHeight w:val="1206"/>
          <w:jc w:val="center"/>
        </w:trPr>
        <w:tc>
          <w:tcPr>
            <w:tcW w:w="1800" w:type="dxa"/>
          </w:tcPr>
          <w:p w14:paraId="16B3979F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6"/>
          </w:tcPr>
          <w:p w14:paraId="02CC762C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54B8D533" w14:textId="77777777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14:paraId="7E81BEAF" w14:textId="77777777" w:rsidR="00F079F2" w:rsidRPr="00F079F2" w:rsidRDefault="00F079F2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14:paraId="527D3BBB" w14:textId="0A455062" w:rsidR="00F079F2" w:rsidRPr="00F079F2" w:rsidRDefault="00D12D37" w:rsidP="00F079F2">
            <w:pPr>
              <w:pStyle w:val="Whitetext"/>
            </w:pPr>
            <w:r>
              <w:rPr>
                <w:rFonts w:ascii="Times New Roman" w:hAnsi="Times New Roman" w:cs="Times New Roman"/>
              </w:rPr>
              <w:t>Graduate of computer science with experience working across the full-stack of software development. Looking for a role where I can grow and learn from experienced team members while drawing on project experience I have already successfully executed.</w:t>
            </w:r>
          </w:p>
          <w:p w14:paraId="29694E06" w14:textId="1B888096" w:rsidR="00F079F2" w:rsidRPr="00F079F2" w:rsidRDefault="00F079F2" w:rsidP="00D12D37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16405CF9" wp14:editId="3E3B71E2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306CDE">
              <w:t>Rawalpindi</w:t>
            </w:r>
            <w:r w:rsidR="00D12D37">
              <w:t xml:space="preserve">   </w:t>
            </w:r>
            <w:r w:rsidRPr="00F079F2">
              <w:br/>
            </w:r>
            <w:r w:rsidR="00D12D37">
              <w:t>Pakistan</w:t>
            </w:r>
          </w:p>
          <w:p w14:paraId="47E314E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6DA5716D" w14:textId="71AEE155"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98CB223" wp14:editId="759AA3AE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6B0D14">
              <w:t>03152997800</w:t>
            </w:r>
          </w:p>
          <w:p w14:paraId="7EFD537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776DECE" w14:textId="0F23439C"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4886488A" wp14:editId="6299B990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D12D37">
              <w:rPr>
                <w:sz w:val="14"/>
              </w:rPr>
              <w:t>22-cs-</w:t>
            </w:r>
            <w:r w:rsidR="0020035E">
              <w:rPr>
                <w:sz w:val="14"/>
              </w:rPr>
              <w:t>071</w:t>
            </w:r>
            <w:r w:rsidR="00D12D37">
              <w:rPr>
                <w:sz w:val="14"/>
              </w:rPr>
              <w:t>@student.hitecuni.edu.pk@gmail.com</w:t>
            </w:r>
          </w:p>
          <w:p w14:paraId="064E6D1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09BACBB1" w14:textId="213BFD9E" w:rsidR="00F079F2" w:rsidRPr="00F079F2" w:rsidRDefault="00F079F2" w:rsidP="00D12D37">
            <w:pPr>
              <w:pStyle w:val="Heading2Alt"/>
              <w:ind w:left="0" w:firstLine="0"/>
            </w:pPr>
          </w:p>
        </w:tc>
        <w:tc>
          <w:tcPr>
            <w:tcW w:w="360" w:type="dxa"/>
          </w:tcPr>
          <w:p w14:paraId="5E2506B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4D7F63E9" w14:textId="77777777"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tcBorders>
              <w:bottom w:val="single" w:sz="12" w:space="0" w:color="D14140"/>
            </w:tcBorders>
          </w:tcPr>
          <w:p w14:paraId="2B28BBC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EE117FA" w14:textId="77777777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14:paraId="51D7F4C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64D705D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2807A06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tcBorders>
              <w:top w:val="single" w:sz="12" w:space="0" w:color="D14140"/>
            </w:tcBorders>
          </w:tcPr>
          <w:p w14:paraId="47A1A26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D12D37" w:rsidRPr="00F079F2" w14:paraId="73E1A70E" w14:textId="77777777" w:rsidTr="00130F37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14:paraId="3C618645" w14:textId="77777777" w:rsidR="00D12D37" w:rsidRPr="00F079F2" w:rsidRDefault="00D12D37" w:rsidP="00D12D3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0468E49B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4B4BE758" w14:textId="3B30E710" w:rsidR="00D12D37" w:rsidRDefault="00D12D37" w:rsidP="004C72F3">
            <w:pPr>
              <w:pStyle w:val="Heading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Web Developer Intern</w:t>
            </w:r>
            <w:r w:rsidR="004C72F3">
              <w:rPr>
                <w:rFonts w:ascii="Times New Roman" w:eastAsia="Times New Roman" w:hAnsi="Times New Roman" w:cs="Times New Roman"/>
              </w:rPr>
              <w:t>S</w:t>
            </w:r>
          </w:p>
          <w:p w14:paraId="39F6F961" w14:textId="77777777" w:rsidR="00D12D37" w:rsidRDefault="00D12D37" w:rsidP="00D12D37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2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Developed in-house web app using Node, React, and HTML/CSS that allowed employees to manage and recommend books</w:t>
            </w:r>
          </w:p>
          <w:p w14:paraId="52C9D2FB" w14:textId="77777777" w:rsidR="00D12D37" w:rsidRDefault="00D12D37" w:rsidP="00D12D37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2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Gathered user requirements, and built and maintained code for the tool, saving employees 14 monthly hours in labor</w:t>
            </w:r>
          </w:p>
          <w:p w14:paraId="67C02DE3" w14:textId="77777777" w:rsidR="004C72F3" w:rsidRDefault="00D12D37" w:rsidP="004C72F3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2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Collaborated with 3 interns and senior developer to brainstorm and implement ideas and feedback into app's development</w:t>
            </w:r>
          </w:p>
          <w:p w14:paraId="6644AE5A" w14:textId="0052136F" w:rsidR="00D12D37" w:rsidRPr="004C72F3" w:rsidRDefault="00D12D37" w:rsidP="004C72F3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12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C72F3">
              <w:rPr>
                <w:rFonts w:ascii="Times New Roman" w:hAnsi="Times New Roman" w:cs="Times New Roman"/>
                <w:color w:val="000000"/>
              </w:rPr>
              <w:t>Selected as the top performing intern by the technology team</w:t>
            </w:r>
          </w:p>
        </w:tc>
      </w:tr>
      <w:tr w:rsidR="00D12D37" w:rsidRPr="00F079F2" w14:paraId="530CFA2B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32D2C7A9" w14:textId="77777777" w:rsidR="00D12D37" w:rsidRPr="00F079F2" w:rsidRDefault="00D12D37" w:rsidP="00D12D3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5B4276BC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1FD1EA0F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D12D37" w:rsidRPr="00F079F2" w14:paraId="36450BF1" w14:textId="77777777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14:paraId="33E630B8" w14:textId="77777777" w:rsidR="00D12D37" w:rsidRPr="00F079F2" w:rsidRDefault="00D12D37" w:rsidP="00D12D3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20E7C84E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76FC1A6B" w14:textId="77777777" w:rsidR="00D12D37" w:rsidRPr="00F079F2" w:rsidRDefault="00D12D37" w:rsidP="00D12D37">
            <w:pPr>
              <w:pStyle w:val="Heading1"/>
            </w:pPr>
            <w:r w:rsidRPr="00F079F2">
              <w:t>EDUCATION</w:t>
            </w:r>
          </w:p>
        </w:tc>
        <w:tc>
          <w:tcPr>
            <w:tcW w:w="5290" w:type="dxa"/>
            <w:gridSpan w:val="2"/>
            <w:tcBorders>
              <w:bottom w:val="single" w:sz="12" w:space="0" w:color="D14140"/>
            </w:tcBorders>
          </w:tcPr>
          <w:p w14:paraId="408E8304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D12D37" w:rsidRPr="00F079F2" w14:paraId="11995062" w14:textId="77777777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14:paraId="11E7EE13" w14:textId="77777777" w:rsidR="00D12D37" w:rsidRPr="00F079F2" w:rsidRDefault="00D12D37" w:rsidP="00D12D3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09A51A5C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14:paraId="1DF0EB87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2"/>
            <w:tcBorders>
              <w:top w:val="single" w:sz="12" w:space="0" w:color="D14140"/>
            </w:tcBorders>
          </w:tcPr>
          <w:p w14:paraId="3E88650C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D12D37" w:rsidRPr="00F079F2" w14:paraId="2BC4AE2C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41AD7CF8" w14:textId="77777777" w:rsidR="00D12D37" w:rsidRPr="00F079F2" w:rsidRDefault="00D12D37" w:rsidP="00D12D3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37A006DE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6E2A937B" w14:textId="55F5B6D9" w:rsidR="00D12D37" w:rsidRDefault="00D12D37" w:rsidP="006B2B48">
            <w:pPr>
              <w:pStyle w:val="JobDetails"/>
              <w:numPr>
                <w:ilvl w:val="0"/>
                <w:numId w:val="27"/>
              </w:num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HSSC Federal Board 20</w:t>
            </w:r>
            <w:r w:rsidR="006B2B48">
              <w:rPr>
                <w:rFonts w:ascii="Times New Roman" w:hAnsi="Times New Roman" w:cs="Times New Roman"/>
                <w:color w:val="000000"/>
              </w:rPr>
              <w:t>20</w:t>
            </w:r>
            <w:r>
              <w:rPr>
                <w:rFonts w:ascii="Times New Roman" w:hAnsi="Times New Roman" w:cs="Times New Roman"/>
                <w:color w:val="000000"/>
              </w:rPr>
              <w:t>-202</w:t>
            </w:r>
            <w:r w:rsidR="006B2B48">
              <w:rPr>
                <w:rFonts w:ascii="Times New Roman" w:hAnsi="Times New Roman" w:cs="Times New Roman"/>
                <w:color w:val="000000"/>
              </w:rPr>
              <w:t>2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3FAB5ABC" w14:textId="2AE2EBCD" w:rsidR="00D12D37" w:rsidRPr="006B2B48" w:rsidRDefault="006B2B48" w:rsidP="006B2B48">
            <w:pPr>
              <w:pStyle w:val="ListParagraph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720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APS FF near Muree Chowk</w:t>
            </w:r>
            <w:r w:rsidR="00BC47D7"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806726">
              <w:rPr>
                <w:rFonts w:ascii="Times New Roman" w:eastAsia="Times New Roman" w:hAnsi="Times New Roman" w:cs="Times New Roman"/>
                <w:color w:val="000000"/>
              </w:rPr>
              <w:t>Abbottabad,</w:t>
            </w:r>
            <w:r w:rsidR="00BC47D7">
              <w:rPr>
                <w:rFonts w:ascii="Times New Roman" w:eastAsia="Times New Roman" w:hAnsi="Times New Roman" w:cs="Times New Roman"/>
                <w:color w:val="000000"/>
              </w:rPr>
              <w:t xml:space="preserve"> Pakistan</w:t>
            </w:r>
          </w:p>
        </w:tc>
      </w:tr>
      <w:tr w:rsidR="00D12D37" w:rsidRPr="00F079F2" w14:paraId="6E54D431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335A9997" w14:textId="77777777" w:rsidR="00D12D37" w:rsidRPr="00F079F2" w:rsidRDefault="00D12D37" w:rsidP="00D12D3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35C2F3E6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13138152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D12D37" w:rsidRPr="00F079F2" w14:paraId="3C3ECC86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1FD0D4C8" w14:textId="77777777" w:rsidR="00D12D37" w:rsidRPr="00F079F2" w:rsidRDefault="00D12D37" w:rsidP="00D12D3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97FC1F7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2540FB3F" w14:textId="54F8774E" w:rsidR="00D12D37" w:rsidRPr="00F079F2" w:rsidRDefault="00D12D37" w:rsidP="00D12D37">
            <w:pPr>
              <w:pStyle w:val="Heading1"/>
            </w:pPr>
            <w:r>
              <w:t>Projects</w:t>
            </w:r>
          </w:p>
        </w:tc>
        <w:tc>
          <w:tcPr>
            <w:tcW w:w="5110" w:type="dxa"/>
            <w:tcBorders>
              <w:bottom w:val="single" w:sz="12" w:space="0" w:color="D14140"/>
            </w:tcBorders>
          </w:tcPr>
          <w:p w14:paraId="48F3638C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D12D37" w:rsidRPr="00F079F2" w14:paraId="4424DDD7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50390247" w14:textId="77777777" w:rsidR="00D12D37" w:rsidRPr="00F079F2" w:rsidRDefault="00D12D37" w:rsidP="00D12D3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36193037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7F5B8053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tcBorders>
              <w:top w:val="single" w:sz="12" w:space="0" w:color="D14140"/>
            </w:tcBorders>
          </w:tcPr>
          <w:p w14:paraId="7456E1E4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D12D37" w:rsidRPr="00F079F2" w14:paraId="5EAADB3F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555F5E3E" w14:textId="77777777" w:rsidR="00D12D37" w:rsidRPr="00F079F2" w:rsidRDefault="00D12D37" w:rsidP="00D12D3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6AF41E5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2BFB3276" w14:textId="344D3597" w:rsidR="00D12D37" w:rsidRDefault="00D12D37" w:rsidP="00D12D37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Built responsive app using Django and Node that allowed users to schedule social media posts across Instagram and Twitter</w:t>
            </w:r>
          </w:p>
          <w:p w14:paraId="5ECBA4B1" w14:textId="77777777" w:rsidR="00D12D37" w:rsidRDefault="00D12D37" w:rsidP="00D12D37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Built features using scikit-learn in Python that learned the time of day of maximum engagement with social media posts, which increased overall engagement rate by 23% for users</w:t>
            </w:r>
          </w:p>
          <w:p w14:paraId="33D1BE17" w14:textId="77777777" w:rsidR="00D12D37" w:rsidRDefault="00D12D37" w:rsidP="00D12D37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Released it for free for University of Illinois Chicago students, and it quickly grew to over 500 monthly active users </w:t>
            </w:r>
          </w:p>
          <w:p w14:paraId="4C7FD212" w14:textId="2E2746BE" w:rsidR="00D12D37" w:rsidRPr="00D12D37" w:rsidRDefault="00D12D37" w:rsidP="00D12D37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color w:val="000000"/>
              </w:rPr>
            </w:pPr>
            <w:r w:rsidRPr="00D12D37">
              <w:rPr>
                <w:rFonts w:ascii="Times New Roman" w:eastAsia="Times New Roman" w:hAnsi="Times New Roman" w:cs="Times New Roman"/>
                <w:color w:val="000000"/>
              </w:rPr>
              <w:t>Featured across 7 local newspapers, radio stations, and news networks with focus around use of Twitter and Instagram APIs</w:t>
            </w:r>
          </w:p>
        </w:tc>
      </w:tr>
      <w:tr w:rsidR="00D12D37" w:rsidRPr="00F079F2" w14:paraId="698509DF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5BA9F081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217C5EEE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3B5290AD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D12D37" w:rsidRPr="00F079F2" w14:paraId="60EE4A2E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1EEDEAB5" w14:textId="77777777" w:rsidR="00D12D37" w:rsidRPr="00F079F2" w:rsidRDefault="00D12D37" w:rsidP="00D12D3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851F7A0" w14:textId="77777777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6B957D21" w14:textId="48BD78A2" w:rsidR="00D12D37" w:rsidRPr="00F079F2" w:rsidRDefault="00D12D37" w:rsidP="00D12D3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</w:tbl>
    <w:p w14:paraId="30A0B5D5" w14:textId="77777777" w:rsidR="00CE6104" w:rsidRPr="0006568A" w:rsidRDefault="00CE6104" w:rsidP="007520D7">
      <w:pPr>
        <w:spacing w:before="0"/>
      </w:pPr>
    </w:p>
    <w:sectPr w:rsidR="00CE6104" w:rsidRPr="0006568A" w:rsidSect="0085363C"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E7043" w14:textId="77777777" w:rsidR="00454292" w:rsidRDefault="00454292" w:rsidP="0085363C">
      <w:pPr>
        <w:spacing w:before="0" w:line="240" w:lineRule="auto"/>
      </w:pPr>
      <w:r>
        <w:separator/>
      </w:r>
    </w:p>
  </w:endnote>
  <w:endnote w:type="continuationSeparator" w:id="0">
    <w:p w14:paraId="430ED36A" w14:textId="77777777" w:rsidR="00454292" w:rsidRDefault="00454292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AC028DC-DCD6-468C-8EC6-B5A9F6C6EBD4}"/>
    <w:embedBold r:id="rId2" w:fontKey="{FBB39DB7-B857-465C-84F3-98DB7DC670C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63D04A7-8E34-46AE-891A-B575AE456B2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E57FDB6-A182-4A6A-B6C1-C7AFACE01F8C}"/>
    <w:embedBold r:id="rId5" w:fontKey="{3D47A51C-95AB-456B-9B95-ED9FDEA69415}"/>
    <w:embedItalic r:id="rId6" w:fontKey="{D28E6AF8-E706-4B89-9827-CDDD8895358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56233B03-EB9B-4914-84EE-748E3C7B6966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D53F8" w14:textId="77777777" w:rsidR="00454292" w:rsidRDefault="00454292" w:rsidP="0085363C">
      <w:pPr>
        <w:spacing w:before="0" w:line="240" w:lineRule="auto"/>
      </w:pPr>
      <w:r>
        <w:separator/>
      </w:r>
    </w:p>
  </w:footnote>
  <w:footnote w:type="continuationSeparator" w:id="0">
    <w:p w14:paraId="4091B3B3" w14:textId="77777777" w:rsidR="00454292" w:rsidRDefault="00454292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8496ECD"/>
    <w:multiLevelType w:val="multilevel"/>
    <w:tmpl w:val="FFFFFFFF"/>
    <w:lvl w:ilvl="0">
      <w:start w:val="1"/>
      <w:numFmt w:val="bullet"/>
      <w:lvlText w:val="●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D4067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B5A64FE"/>
    <w:multiLevelType w:val="multilevel"/>
    <w:tmpl w:val="FFFFFFFF"/>
    <w:lvl w:ilvl="0">
      <w:start w:val="1"/>
      <w:numFmt w:val="bullet"/>
      <w:pStyle w:val="ListParagraph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0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2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3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715C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ABB0444"/>
    <w:multiLevelType w:val="hybridMultilevel"/>
    <w:tmpl w:val="C7D86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5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946690369">
    <w:abstractNumId w:val="14"/>
  </w:num>
  <w:num w:numId="2" w16cid:durableId="1289436959">
    <w:abstractNumId w:val="10"/>
  </w:num>
  <w:num w:numId="3" w16cid:durableId="1073352163">
    <w:abstractNumId w:val="20"/>
  </w:num>
  <w:num w:numId="4" w16cid:durableId="1631353591">
    <w:abstractNumId w:val="15"/>
  </w:num>
  <w:num w:numId="5" w16cid:durableId="697312114">
    <w:abstractNumId w:val="16"/>
  </w:num>
  <w:num w:numId="6" w16cid:durableId="1053041030">
    <w:abstractNumId w:val="24"/>
  </w:num>
  <w:num w:numId="7" w16cid:durableId="467018284">
    <w:abstractNumId w:val="9"/>
  </w:num>
  <w:num w:numId="8" w16cid:durableId="517893450">
    <w:abstractNumId w:val="13"/>
  </w:num>
  <w:num w:numId="9" w16cid:durableId="449665388">
    <w:abstractNumId w:val="22"/>
  </w:num>
  <w:num w:numId="10" w16cid:durableId="661158902">
    <w:abstractNumId w:val="2"/>
  </w:num>
  <w:num w:numId="11" w16cid:durableId="1787385756">
    <w:abstractNumId w:val="8"/>
  </w:num>
  <w:num w:numId="12" w16cid:durableId="452672414">
    <w:abstractNumId w:val="0"/>
  </w:num>
  <w:num w:numId="13" w16cid:durableId="1273828400">
    <w:abstractNumId w:val="4"/>
  </w:num>
  <w:num w:numId="14" w16cid:durableId="962346706">
    <w:abstractNumId w:val="12"/>
  </w:num>
  <w:num w:numId="15" w16cid:durableId="1965035633">
    <w:abstractNumId w:val="11"/>
  </w:num>
  <w:num w:numId="16" w16cid:durableId="605307606">
    <w:abstractNumId w:val="21"/>
  </w:num>
  <w:num w:numId="17" w16cid:durableId="1796413392">
    <w:abstractNumId w:val="5"/>
  </w:num>
  <w:num w:numId="18" w16cid:durableId="1348482161">
    <w:abstractNumId w:val="26"/>
  </w:num>
  <w:num w:numId="19" w16cid:durableId="1531139395">
    <w:abstractNumId w:val="23"/>
  </w:num>
  <w:num w:numId="20" w16cid:durableId="254017618">
    <w:abstractNumId w:val="17"/>
  </w:num>
  <w:num w:numId="21" w16cid:durableId="687220580">
    <w:abstractNumId w:val="25"/>
  </w:num>
  <w:num w:numId="22" w16cid:durableId="1748265100">
    <w:abstractNumId w:val="7"/>
  </w:num>
  <w:num w:numId="23" w16cid:durableId="300891526">
    <w:abstractNumId w:val="1"/>
  </w:num>
  <w:num w:numId="24" w16cid:durableId="262347786">
    <w:abstractNumId w:val="6"/>
  </w:num>
  <w:num w:numId="25" w16cid:durableId="1940792508">
    <w:abstractNumId w:val="18"/>
  </w:num>
  <w:num w:numId="26" w16cid:durableId="163131565">
    <w:abstractNumId w:val="3"/>
  </w:num>
  <w:num w:numId="27" w16cid:durableId="267323764">
    <w:abstractNumId w:val="1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D37"/>
    <w:rsid w:val="00043668"/>
    <w:rsid w:val="00052382"/>
    <w:rsid w:val="0006568A"/>
    <w:rsid w:val="00076F0F"/>
    <w:rsid w:val="00084253"/>
    <w:rsid w:val="000D1F49"/>
    <w:rsid w:val="001348C5"/>
    <w:rsid w:val="001727CA"/>
    <w:rsid w:val="00187D40"/>
    <w:rsid w:val="0020035E"/>
    <w:rsid w:val="002059E0"/>
    <w:rsid w:val="002C56E6"/>
    <w:rsid w:val="002E2EC8"/>
    <w:rsid w:val="00306CDE"/>
    <w:rsid w:val="00361009"/>
    <w:rsid w:val="00361691"/>
    <w:rsid w:val="00361E11"/>
    <w:rsid w:val="00376B65"/>
    <w:rsid w:val="00392616"/>
    <w:rsid w:val="0039390A"/>
    <w:rsid w:val="003C5DD3"/>
    <w:rsid w:val="003F0847"/>
    <w:rsid w:val="0040090B"/>
    <w:rsid w:val="00454292"/>
    <w:rsid w:val="0046302A"/>
    <w:rsid w:val="00487D2D"/>
    <w:rsid w:val="004C72F3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6643E9"/>
    <w:rsid w:val="0067761E"/>
    <w:rsid w:val="006B0D14"/>
    <w:rsid w:val="006B2B48"/>
    <w:rsid w:val="007520D7"/>
    <w:rsid w:val="00765AB9"/>
    <w:rsid w:val="00770F25"/>
    <w:rsid w:val="007A35A8"/>
    <w:rsid w:val="007B0A85"/>
    <w:rsid w:val="007C6A52"/>
    <w:rsid w:val="00806726"/>
    <w:rsid w:val="0082043E"/>
    <w:rsid w:val="0085363C"/>
    <w:rsid w:val="008954EF"/>
    <w:rsid w:val="008E203A"/>
    <w:rsid w:val="008F7E97"/>
    <w:rsid w:val="0091229C"/>
    <w:rsid w:val="00940E73"/>
    <w:rsid w:val="0098597D"/>
    <w:rsid w:val="009F619A"/>
    <w:rsid w:val="009F6DDE"/>
    <w:rsid w:val="00A2266E"/>
    <w:rsid w:val="00A370A8"/>
    <w:rsid w:val="00AF056A"/>
    <w:rsid w:val="00B62AB7"/>
    <w:rsid w:val="00BC47D7"/>
    <w:rsid w:val="00BD4753"/>
    <w:rsid w:val="00BD5CB1"/>
    <w:rsid w:val="00BD637F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2D37"/>
    <w:rsid w:val="00D16163"/>
    <w:rsid w:val="00DB3FAD"/>
    <w:rsid w:val="00DC1022"/>
    <w:rsid w:val="00E246A5"/>
    <w:rsid w:val="00E61C09"/>
    <w:rsid w:val="00EB3B58"/>
    <w:rsid w:val="00EC7359"/>
    <w:rsid w:val="00EC754A"/>
    <w:rsid w:val="00EE3054"/>
    <w:rsid w:val="00EE3EC6"/>
    <w:rsid w:val="00EE6C6F"/>
    <w:rsid w:val="00F00606"/>
    <w:rsid w:val="00F01256"/>
    <w:rsid w:val="00F079F2"/>
    <w:rsid w:val="00F47D0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79865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9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ListParagraph">
    <w:name w:val="List Paragraph"/>
    <w:basedOn w:val="Normal"/>
    <w:uiPriority w:val="34"/>
    <w:qFormat/>
    <w:rsid w:val="00D12D37"/>
    <w:pPr>
      <w:numPr>
        <w:numId w:val="24"/>
      </w:numPr>
      <w:spacing w:before="0" w:after="120" w:line="240" w:lineRule="auto"/>
    </w:pPr>
    <w:rPr>
      <w:rFonts w:ascii="Corbel" w:eastAsia="Corbel" w:hAnsi="Corbel" w:cs="Corbel"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kan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031A6A-CDB6-48CB-810E-54A93B64BCD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60B1D5A0-D121-4024-8692-BB21284F97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B15805-E542-4E3A-8350-880BE0AE4E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1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2022-10-20T17:35:00Z</dcterms:created>
  <dcterms:modified xsi:type="dcterms:W3CDTF">2022-10-20T17:35:00Z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